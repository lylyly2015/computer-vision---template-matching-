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710F52" w:rsidRDefault="009477E7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415150"/>
                    <wp:effectExtent l="0" t="0" r="0" b="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415150"/>
                              <a:chOff x="0" y="0"/>
                              <a:chExt cx="3657600" cy="1412024"/>
                            </a:xfrm>
                          </wpg:grpSpPr>
                          <wps:wsp>
                            <wps:cNvPr id="11" name="Text Box 11"/>
                            <wps:cNvSpPr txBox="1"/>
                            <wps:spPr>
                              <a:xfrm>
                                <a:off x="0" y="694792"/>
                                <a:ext cx="3657600" cy="717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0F52" w:rsidRDefault="00D365E9">
                                  <w:pPr>
                                    <w:pStyle w:val="ContactInfo"/>
                                  </w:pPr>
                                  <w:proofErr w:type="spellStart"/>
                                  <w:r>
                                    <w:t>SameehJubran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10F52" w:rsidRDefault="009477E7">
                                  <w:pPr>
                                    <w:pStyle w:val="BodyText"/>
                                  </w:pPr>
                                  <w:r>
                                    <w:t>By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36.8pt;margin-top:0;width:4in;height:111.45pt;z-index:251666432;mso-position-horizontal:right;mso-position-horizontal-relative:page;mso-position-vertical:bottom;mso-position-vertical-relative:page;mso-height-relative:margin" coordsize="36576,14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7" type="#_x0000_t202" style="position:absolute;top:6947;width:36576;height:717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        <v:textbox style="mso-fit-shape-to-text:t" inset="0,0,36pt,36pt">
                        <w:txbxContent>
                          <w:p w:rsidR="00710F52" w:rsidRDefault="00D365E9">
                            <w:pPr>
                              <w:pStyle w:val="ContactInfo"/>
                            </w:pPr>
                            <w:proofErr w:type="spellStart"/>
                            <w:r>
                              <w:t>SameehJubran</w:t>
                            </w:r>
                            <w:proofErr w:type="spellEnd"/>
                          </w:p>
                        </w:txbxContent>
                      </v:textbox>
                    </v:shape>
                    <v:oval id="Oval 12" o:spid="_x0000_s1028" style="position:absolute;left:95;width:3474;height:3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:rsidR="00710F52" w:rsidRDefault="009477E7">
                            <w:pPr>
                              <w:pStyle w:val="BodyText"/>
                            </w:pPr>
                            <w:r>
                              <w:t>By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213089202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10F52" w:rsidRDefault="00D365E9" w:rsidP="00D365E9">
                                    <w:pPr>
                                      <w:pStyle w:val="Title"/>
                                    </w:pPr>
                                    <w:r>
                                      <w:t>Results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29" type="#_x0000_t202" style="position:absolute;margin-left:236.8pt;margin-top:339.75pt;width:4in;height:41.7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Title"/>
                            <w:tag w:val=""/>
                            <w:id w:val="213089202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10F52" w:rsidRDefault="00D365E9" w:rsidP="00D365E9">
                              <w:pPr>
                                <w:pStyle w:val="Title"/>
                              </w:pPr>
                              <w:r>
                                <w:t>Results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320040</wp:posOffset>
                </wp:positionV>
                <wp:extent cx="5129784" cy="7397496"/>
                <wp:effectExtent l="19050" t="0" r="13970" b="3023235"/>
                <wp:wrapNone/>
                <wp:docPr id="8" name="Picture 8" descr="Background image of a butterfl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83" t="20367" r="18423" b="21667"/>
                        <a:stretch/>
                      </pic:blipFill>
                      <pic:spPr bwMode="auto">
                        <a:xfrm>
                          <a:off x="0" y="0"/>
                          <a:ext cx="5129784" cy="7397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10F52" w:rsidRDefault="00710F52">
          <w:pPr>
            <w:rPr>
              <w:b/>
              <w:bCs/>
              <w:caps/>
            </w:rPr>
          </w:pPr>
        </w:p>
        <w:p w:rsidR="00710F52" w:rsidRDefault="009477E7">
          <w:r>
            <w:rPr>
              <w:b/>
              <w:bCs/>
              <w:caps/>
            </w:rPr>
            <w:br w:type="page"/>
          </w:r>
        </w:p>
      </w:sdtContent>
    </w:sdt>
    <w:p w:rsidR="00710F52" w:rsidRDefault="00D365E9" w:rsidP="00F01290">
      <w:pPr>
        <w:jc w:val="both"/>
      </w:pPr>
      <w:r>
        <w:lastRenderedPageBreak/>
        <w:br/>
      </w:r>
      <w:r w:rsidRPr="00D365E9">
        <w:rPr>
          <w:rStyle w:val="Heading2Char"/>
          <w:sz w:val="52"/>
          <w:szCs w:val="52"/>
        </w:rPr>
        <w:t>SIFT</w:t>
      </w:r>
      <w:r w:rsidRPr="00D365E9">
        <w:rPr>
          <w:sz w:val="48"/>
          <w:szCs w:val="48"/>
        </w:rPr>
        <w:t xml:space="preserve"> </w:t>
      </w:r>
      <w:r>
        <w:br/>
      </w:r>
      <w:r>
        <w:br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0pt">
            <v:imagedata r:id="rId10" o:title="sift2"/>
          </v:shape>
        </w:pict>
      </w:r>
      <w:r>
        <w:pict>
          <v:shape id="_x0000_i1026" type="#_x0000_t75" style="width:5in;height:270pt">
            <v:imagedata r:id="rId11" o:title="sift3"/>
          </v:shape>
        </w:pict>
      </w:r>
      <w:r>
        <w:lastRenderedPageBreak/>
        <w:pict>
          <v:shape id="_x0000_i1027" type="#_x0000_t75" style="width:5in;height:270pt">
            <v:imagedata r:id="rId12" o:title="sift4"/>
          </v:shape>
        </w:pict>
      </w:r>
      <w:r>
        <w:pict>
          <v:shape id="_x0000_i1028" type="#_x0000_t75" style="width:5in;height:270pt">
            <v:imagedata r:id="rId13" o:title="sift5"/>
          </v:shape>
        </w:pict>
      </w:r>
      <w:r>
        <w:lastRenderedPageBreak/>
        <w:pict>
          <v:shape id="_x0000_i1029" type="#_x0000_t75" style="width:5in;height:270pt">
            <v:imagedata r:id="rId14" o:title="sift6"/>
          </v:shape>
        </w:pict>
      </w:r>
      <w:r>
        <w:pict>
          <v:shape id="_x0000_i1030" type="#_x0000_t75" style="width:5in;height:270pt">
            <v:imagedata r:id="rId15" o:title="sift7"/>
          </v:shape>
        </w:pict>
      </w:r>
      <w:r>
        <w:lastRenderedPageBreak/>
        <w:pict>
          <v:shape id="_x0000_i1031" type="#_x0000_t75" style="width:5in;height:270pt">
            <v:imagedata r:id="rId16" o:title="sift8"/>
          </v:shape>
        </w:pict>
      </w:r>
      <w:r>
        <w:pict>
          <v:shape id="_x0000_i1032" type="#_x0000_t75" style="width:5in;height:270pt">
            <v:imagedata r:id="rId17" o:title="sift9"/>
          </v:shape>
        </w:pict>
      </w:r>
      <w:r>
        <w:lastRenderedPageBreak/>
        <w:pict>
          <v:shape id="_x0000_i1033" type="#_x0000_t75" style="width:5in;height:270pt">
            <v:imagedata r:id="rId18" o:title="sift10"/>
          </v:shape>
        </w:pict>
      </w:r>
      <w:r>
        <w:pict>
          <v:shape id="_x0000_i1034" type="#_x0000_t75" style="width:5in;height:270pt">
            <v:imagedata r:id="rId19" o:title="sift11"/>
          </v:shape>
        </w:pict>
      </w:r>
      <w:r>
        <w:lastRenderedPageBreak/>
        <w:pict>
          <v:shape id="_x0000_i1035" type="#_x0000_t75" style="width:5in;height:270pt">
            <v:imagedata r:id="rId20" o:title="sift12"/>
          </v:shape>
        </w:pict>
      </w:r>
      <w:r>
        <w:pict>
          <v:shape id="_x0000_i1036" type="#_x0000_t75" style="width:5in;height:270pt">
            <v:imagedata r:id="rId21" o:title="sift13"/>
          </v:shape>
        </w:pict>
      </w:r>
      <w:r>
        <w:lastRenderedPageBreak/>
        <w:pict>
          <v:shape id="_x0000_i1037" type="#_x0000_t75" style="width:5in;height:270pt">
            <v:imagedata r:id="rId22" o:title="sift14"/>
          </v:shape>
        </w:pict>
      </w:r>
      <w:r>
        <w:pict>
          <v:shape id="_x0000_i1038" type="#_x0000_t75" style="width:5in;height:270pt">
            <v:imagedata r:id="rId23" o:title="sift1"/>
          </v:shape>
        </w:pict>
      </w:r>
    </w:p>
    <w:p w:rsidR="00F01290" w:rsidRDefault="00F01290" w:rsidP="00F01290">
      <w:pPr>
        <w:jc w:val="both"/>
      </w:pPr>
    </w:p>
    <w:p w:rsidR="00F01290" w:rsidRDefault="00F01290" w:rsidP="00F01290">
      <w:pPr>
        <w:jc w:val="both"/>
      </w:pPr>
    </w:p>
    <w:p w:rsidR="00F01290" w:rsidRDefault="00F01290" w:rsidP="00F01290">
      <w:pPr>
        <w:pStyle w:val="Heading2"/>
        <w:rPr>
          <w:b/>
          <w:bCs/>
          <w:sz w:val="32"/>
          <w:szCs w:val="32"/>
        </w:rPr>
      </w:pPr>
      <w:r w:rsidRPr="00F01290">
        <w:rPr>
          <w:b/>
          <w:bCs/>
          <w:sz w:val="32"/>
          <w:szCs w:val="32"/>
        </w:rPr>
        <w:lastRenderedPageBreak/>
        <w:t>Brute Force</w:t>
      </w:r>
    </w:p>
    <w:p w:rsidR="00F01290" w:rsidRDefault="00F01290" w:rsidP="00F01290"/>
    <w:p w:rsidR="00F01290" w:rsidRPr="00F01290" w:rsidRDefault="00F01290" w:rsidP="00F01290">
      <w:r>
        <w:pict>
          <v:shape id="_x0000_i1039" type="#_x0000_t75" style="width:5in;height:270pt">
            <v:imagedata r:id="rId24" o:title="bf26"/>
          </v:shape>
        </w:pict>
      </w:r>
      <w:r>
        <w:pict>
          <v:shape id="_x0000_i1040" type="#_x0000_t75" style="width:5in;height:270pt">
            <v:imagedata r:id="rId25" o:title="bf2"/>
          </v:shape>
        </w:pict>
      </w:r>
      <w:r>
        <w:lastRenderedPageBreak/>
        <w:pict>
          <v:shape id="_x0000_i1041" type="#_x0000_t75" style="width:5in;height:270pt">
            <v:imagedata r:id="rId26" o:title="bf5"/>
          </v:shape>
        </w:pict>
      </w:r>
      <w:r>
        <w:pict>
          <v:shape id="_x0000_i1042" type="#_x0000_t75" style="width:5in;height:270pt">
            <v:imagedata r:id="rId27" o:title="bf9"/>
          </v:shape>
        </w:pict>
      </w:r>
      <w:bookmarkStart w:id="0" w:name="_GoBack"/>
      <w:r>
        <w:lastRenderedPageBreak/>
        <w:pict>
          <v:shape id="_x0000_i1043" type="#_x0000_t75" style="width:5in;height:270pt">
            <v:imagedata r:id="rId28" o:title="bf16"/>
          </v:shape>
        </w:pict>
      </w:r>
      <w:bookmarkEnd w:id="0"/>
    </w:p>
    <w:sectPr w:rsidR="00F01290" w:rsidRPr="00F01290">
      <w:footerReference w:type="default" r:id="rId29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7E7" w:rsidRDefault="009477E7">
      <w:pPr>
        <w:spacing w:line="240" w:lineRule="auto"/>
      </w:pPr>
      <w:r>
        <w:separator/>
      </w:r>
    </w:p>
  </w:endnote>
  <w:endnote w:type="continuationSeparator" w:id="0">
    <w:p w:rsidR="009477E7" w:rsidRDefault="009477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F52" w:rsidRDefault="009477E7">
    <w:pPr>
      <w:pStyle w:val="Footer"/>
    </w:pPr>
    <w:r>
      <w:rPr>
        <w:noProof/>
        <w:lang w:eastAsia="en-US"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Ova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10F52" w:rsidRDefault="009477E7">
                          <w:pPr>
                            <w:pStyle w:val="BodyTex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F01290">
                            <w:rPr>
                              <w:rStyle w:val="PageNumber"/>
                              <w:noProof/>
                            </w:rPr>
                            <w:t>9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Oval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710F52" w:rsidRDefault="009477E7">
                    <w:pPr>
                      <w:pStyle w:val="BodyTex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  \* MERGEFORMAT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F01290">
                      <w:rPr>
                        <w:rStyle w:val="PageNumber"/>
                        <w:noProof/>
                      </w:rPr>
                      <w:t>9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7E7" w:rsidRDefault="009477E7">
      <w:pPr>
        <w:spacing w:line="240" w:lineRule="auto"/>
      </w:pPr>
      <w:r>
        <w:separator/>
      </w:r>
    </w:p>
  </w:footnote>
  <w:footnote w:type="continuationSeparator" w:id="0">
    <w:p w:rsidR="009477E7" w:rsidRDefault="009477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4C12D5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5E9"/>
    <w:rsid w:val="00710F52"/>
    <w:rsid w:val="0075000D"/>
    <w:rsid w:val="009477E7"/>
    <w:rsid w:val="00D365E9"/>
    <w:rsid w:val="00F0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9211A0-2DEB-4F67-9338-EF295F1A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7A"/>
    <w:rsid w:val="00D3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EDF46AF85C4EED97D48C2B37F9EFEA">
    <w:name w:val="57EDF46AF85C4EED97D48C2B37F9EFEA"/>
  </w:style>
  <w:style w:type="paragraph" w:customStyle="1" w:styleId="7365F00420A24073A0648BBCC6BE964C">
    <w:name w:val="7365F00420A24073A0648BBCC6BE964C"/>
  </w:style>
  <w:style w:type="paragraph" w:customStyle="1" w:styleId="E1FC3972F0054C75AE74E32CED3F971C">
    <w:name w:val="E1FC3972F0054C75AE74E32CED3F97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F71F79-2173-4CF7-B740-1E1D13051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48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</dc:title>
  <dc:creator>Windows User</dc:creator>
  <cp:keywords/>
  <cp:lastModifiedBy>Sameeh Jubran</cp:lastModifiedBy>
  <cp:revision>2</cp:revision>
  <cp:lastPrinted>2012-09-04T22:21:00Z</cp:lastPrinted>
  <dcterms:created xsi:type="dcterms:W3CDTF">2015-08-28T10:56:00Z</dcterms:created>
  <dcterms:modified xsi:type="dcterms:W3CDTF">2015-08-28T14:26:00Z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